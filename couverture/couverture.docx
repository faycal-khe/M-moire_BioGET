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758198" w14:textId="77777777" w:rsidR="00485ABE" w:rsidRDefault="00485ABE" w:rsidP="00485ABE">
      <w:bookmarkStart w:id="0" w:name="_Ref474990207"/>
      <w:r>
        <w:rPr>
          <w:noProof/>
        </w:rPr>
        <w:drawing>
          <wp:anchor distT="0" distB="0" distL="114300" distR="114300" simplePos="0" relativeHeight="251661312" behindDoc="0" locked="0" layoutInCell="0" allowOverlap="1" wp14:anchorId="4DF96961" wp14:editId="744C7AD0">
            <wp:simplePos x="0" y="0"/>
            <wp:positionH relativeFrom="column">
              <wp:posOffset>4015438</wp:posOffset>
            </wp:positionH>
            <wp:positionV relativeFrom="page">
              <wp:posOffset>838835</wp:posOffset>
            </wp:positionV>
            <wp:extent cx="1881265" cy="648079"/>
            <wp:effectExtent l="0" t="0" r="0" b="0"/>
            <wp:wrapNone/>
            <wp:docPr id="1817184181" name="Image 2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84181" name="Image 2" descr="Une image contenant texte, Police, logo, Graphiqu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265" cy="648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0" allowOverlap="1" wp14:anchorId="35106FD4" wp14:editId="16AC7BA1">
            <wp:simplePos x="0" y="0"/>
            <wp:positionH relativeFrom="column">
              <wp:posOffset>1925486</wp:posOffset>
            </wp:positionH>
            <wp:positionV relativeFrom="page">
              <wp:posOffset>866775</wp:posOffset>
            </wp:positionV>
            <wp:extent cx="1606550" cy="503555"/>
            <wp:effectExtent l="0" t="0" r="0" b="0"/>
            <wp:wrapNone/>
            <wp:docPr id="1" name="Image 2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Une image contenant texte, Police, logo, Graphique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6B6EFF9" wp14:editId="2320F49B">
            <wp:simplePos x="0" y="0"/>
            <wp:positionH relativeFrom="column">
              <wp:posOffset>-450704</wp:posOffset>
            </wp:positionH>
            <wp:positionV relativeFrom="paragraph">
              <wp:posOffset>4445</wp:posOffset>
            </wp:positionV>
            <wp:extent cx="1672590" cy="408305"/>
            <wp:effectExtent l="0" t="0" r="3810" b="0"/>
            <wp:wrapTopAndBottom/>
            <wp:docPr id="3" name="Image 7" descr="Une image contenant Police, texte, Graphiqu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7" descr="Une image contenant Police, texte, Graphique, graphis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59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F256D" w14:textId="77777777" w:rsidR="00E75431" w:rsidRDefault="00E75431" w:rsidP="00E75431"/>
    <w:p w14:paraId="234B8E88" w14:textId="77777777" w:rsidR="00E75431" w:rsidRPr="008C45F5" w:rsidRDefault="00E75431" w:rsidP="00E75431">
      <w:pPr>
        <w:pStyle w:val="Titredemmoire"/>
        <w:rPr>
          <w:b/>
          <w:bCs/>
        </w:rPr>
      </w:pPr>
      <w:r w:rsidRPr="008C45F5">
        <w:rPr>
          <w:b/>
          <w:bCs/>
        </w:rPr>
        <w:t>Mémoire de stage</w:t>
      </w:r>
    </w:p>
    <w:p w14:paraId="24A7B945" w14:textId="77777777" w:rsidR="00E75431" w:rsidRDefault="00E75431" w:rsidP="00E75431"/>
    <w:p w14:paraId="517B58F1" w14:textId="77777777" w:rsidR="00E75431" w:rsidRDefault="00E75431" w:rsidP="00E75431">
      <w:pPr>
        <w:pStyle w:val="Pagedegarde"/>
      </w:pPr>
      <w:r>
        <w:t>présenté par</w:t>
      </w:r>
    </w:p>
    <w:p w14:paraId="040FFD55" w14:textId="1AE17974" w:rsidR="00E75431" w:rsidRDefault="00AC4D94" w:rsidP="00E75431">
      <w:pPr>
        <w:pStyle w:val="Pagedegarde"/>
      </w:pPr>
      <w:r>
        <w:t>Fayçal KHETIM</w:t>
      </w:r>
    </w:p>
    <w:p w14:paraId="747648F1" w14:textId="77777777" w:rsidR="00E75431" w:rsidRDefault="00E75431" w:rsidP="00E75431">
      <w:pPr>
        <w:pStyle w:val="Pagedegarde"/>
      </w:pPr>
    </w:p>
    <w:p w14:paraId="78D9460D" w14:textId="77777777" w:rsidR="00E75431" w:rsidRDefault="00AB47F9" w:rsidP="00E75431">
      <w:pPr>
        <w:pStyle w:val="Pagedegarde"/>
      </w:pPr>
      <w:r>
        <w:t>pour obtenir le diplôme national de master</w:t>
      </w:r>
    </w:p>
    <w:p w14:paraId="42614E58" w14:textId="77777777" w:rsidR="00E75431" w:rsidRDefault="00AB47F9" w:rsidP="00E75431">
      <w:pPr>
        <w:pStyle w:val="Pagedegarde"/>
      </w:pPr>
      <w:r>
        <w:t>mention Biodiversité,</w:t>
      </w:r>
      <w:r w:rsidR="00C45DDE">
        <w:t xml:space="preserve"> é</w:t>
      </w:r>
      <w:r>
        <w:t>cologie,</w:t>
      </w:r>
      <w:r w:rsidR="00C45DDE">
        <w:t xml:space="preserve"> é</w:t>
      </w:r>
      <w:r>
        <w:t>volution</w:t>
      </w:r>
    </w:p>
    <w:p w14:paraId="2A0755EB" w14:textId="77777777" w:rsidR="00AB47F9" w:rsidRPr="00AB47F9" w:rsidRDefault="00AB47F9" w:rsidP="00E75431">
      <w:pPr>
        <w:pStyle w:val="Pagedegarde"/>
        <w:rPr>
          <w:sz w:val="24"/>
          <w:szCs w:val="24"/>
        </w:rPr>
      </w:pPr>
      <w:r w:rsidRPr="00AB47F9">
        <w:rPr>
          <w:sz w:val="24"/>
          <w:szCs w:val="24"/>
        </w:rPr>
        <w:t>parcours Biodiversité végétale et gestion des écosystèmes tropicaux</w:t>
      </w:r>
      <w:r>
        <w:rPr>
          <w:sz w:val="24"/>
          <w:szCs w:val="24"/>
        </w:rPr>
        <w:t xml:space="preserve"> (</w:t>
      </w:r>
      <w:r w:rsidRPr="00AB47F9">
        <w:rPr>
          <w:szCs w:val="28"/>
        </w:rPr>
        <w:t>BIOGET</w:t>
      </w:r>
      <w:r>
        <w:rPr>
          <w:sz w:val="24"/>
          <w:szCs w:val="24"/>
        </w:rPr>
        <w:t>)</w:t>
      </w:r>
    </w:p>
    <w:p w14:paraId="7677EAF0" w14:textId="77777777" w:rsidR="00E75431" w:rsidRDefault="00E75431" w:rsidP="00E75431">
      <w:pPr>
        <w:pStyle w:val="Pagedegarde"/>
      </w:pPr>
    </w:p>
    <w:p w14:paraId="717CFFD5" w14:textId="77777777" w:rsidR="00E75431" w:rsidRDefault="00E75431" w:rsidP="00E75431">
      <w:pPr>
        <w:pStyle w:val="Pagedegarde"/>
      </w:pPr>
    </w:p>
    <w:p w14:paraId="636F77F3" w14:textId="77777777" w:rsidR="00E75431" w:rsidRDefault="00E75431" w:rsidP="00E75431">
      <w:pPr>
        <w:pStyle w:val="Pagedegarde"/>
      </w:pPr>
      <w:r>
        <w:t>Sujet :</w:t>
      </w:r>
    </w:p>
    <w:p w14:paraId="41BEFF1C" w14:textId="77777777" w:rsidR="00AC4D94" w:rsidRDefault="00AC4D94" w:rsidP="00AC4D94">
      <w:pPr>
        <w:spacing w:after="0" w:line="259" w:lineRule="auto"/>
        <w:ind w:left="70"/>
        <w:jc w:val="center"/>
      </w:pPr>
      <w:r>
        <w:rPr>
          <w:b/>
          <w:bCs/>
          <w:sz w:val="32"/>
          <w:szCs w:val="32"/>
        </w:rPr>
        <w:t>É</w:t>
      </w:r>
      <w:r w:rsidRPr="00EE2C52">
        <w:rPr>
          <w:b/>
          <w:bCs/>
          <w:sz w:val="32"/>
          <w:szCs w:val="32"/>
        </w:rPr>
        <w:t>tude épidémiologique et génomique des bactéries résistantes aux antibiotiques en filière porcine à l'île de La Réunion.</w:t>
      </w:r>
    </w:p>
    <w:p w14:paraId="0A30C8BD" w14:textId="77777777" w:rsidR="00AC4D94" w:rsidRDefault="00AC4D94" w:rsidP="00AC4D94">
      <w:pPr>
        <w:pStyle w:val="Pagedegarde"/>
        <w:rPr>
          <w:bCs/>
          <w:sz w:val="24"/>
          <w:szCs w:val="24"/>
        </w:rPr>
      </w:pPr>
      <w:commentRangeStart w:id="1"/>
      <w:r w:rsidRPr="00F3570C">
        <w:rPr>
          <w:bCs/>
          <w:sz w:val="24"/>
          <w:szCs w:val="24"/>
        </w:rPr>
        <w:t>Tuteur </w:t>
      </w:r>
      <w:commentRangeEnd w:id="1"/>
      <w:r w:rsidRPr="00F3570C">
        <w:rPr>
          <w:rStyle w:val="Marquedecommentaire"/>
          <w:bCs/>
          <w:sz w:val="24"/>
          <w:szCs w:val="24"/>
        </w:rPr>
        <w:commentReference w:id="1"/>
      </w:r>
      <w:r w:rsidRPr="00F3570C">
        <w:rPr>
          <w:bCs/>
          <w:sz w:val="24"/>
          <w:szCs w:val="24"/>
        </w:rPr>
        <w:t>:</w:t>
      </w:r>
      <w:r w:rsidRPr="00F3570C">
        <w:rPr>
          <w:sz w:val="24"/>
          <w:szCs w:val="24"/>
        </w:rPr>
        <w:t xml:space="preserve"> </w:t>
      </w:r>
      <w:r w:rsidRPr="004D0D67">
        <w:rPr>
          <w:sz w:val="22"/>
        </w:rPr>
        <w:t>Dr David A Wilkinson</w:t>
      </w:r>
    </w:p>
    <w:p w14:paraId="0C91B81B" w14:textId="77777777" w:rsidR="00AC4D94" w:rsidRPr="00F3570C" w:rsidRDefault="00AC4D94" w:rsidP="00AC4D94">
      <w:pPr>
        <w:pStyle w:val="Pagedegarde"/>
        <w:rPr>
          <w:bCs/>
          <w:sz w:val="24"/>
          <w:szCs w:val="24"/>
        </w:rPr>
      </w:pPr>
      <w:commentRangeStart w:id="2"/>
      <w:r w:rsidRPr="00F3570C">
        <w:rPr>
          <w:bCs/>
          <w:sz w:val="24"/>
          <w:szCs w:val="24"/>
        </w:rPr>
        <w:t>Tuteur </w:t>
      </w:r>
      <w:commentRangeEnd w:id="2"/>
      <w:r w:rsidRPr="00F3570C">
        <w:rPr>
          <w:rStyle w:val="Marquedecommentaire"/>
          <w:bCs/>
          <w:sz w:val="24"/>
          <w:szCs w:val="24"/>
        </w:rPr>
        <w:commentReference w:id="2"/>
      </w:r>
      <w:r w:rsidRPr="00F3570C">
        <w:rPr>
          <w:bCs/>
          <w:sz w:val="24"/>
          <w:szCs w:val="24"/>
        </w:rPr>
        <w:t>:</w:t>
      </w:r>
      <w:r w:rsidRPr="00F3570C">
        <w:rPr>
          <w:sz w:val="24"/>
          <w:szCs w:val="24"/>
        </w:rPr>
        <w:t xml:space="preserve"> </w:t>
      </w:r>
      <w:r>
        <w:rPr>
          <w:sz w:val="22"/>
        </w:rPr>
        <w:t xml:space="preserve">Dr </w:t>
      </w:r>
      <w:r w:rsidRPr="003D0988">
        <w:rPr>
          <w:sz w:val="22"/>
        </w:rPr>
        <w:t>Maleck Vasseur</w:t>
      </w:r>
      <w:r>
        <w:rPr>
          <w:sz w:val="22"/>
        </w:rPr>
        <w:t xml:space="preserve">  </w:t>
      </w:r>
    </w:p>
    <w:p w14:paraId="79CE392A" w14:textId="77777777" w:rsidR="00E75431" w:rsidRPr="008C45F5" w:rsidRDefault="00E75431" w:rsidP="00E75431">
      <w:pPr>
        <w:pStyle w:val="Pagedegarde"/>
      </w:pPr>
    </w:p>
    <w:p w14:paraId="7773E82E" w14:textId="3422C9B6" w:rsidR="00E75431" w:rsidRDefault="00E75431" w:rsidP="00E75431">
      <w:pPr>
        <w:pStyle w:val="Pagedegarde"/>
      </w:pPr>
      <w:r>
        <w:t xml:space="preserve">soutenu publiquement le </w:t>
      </w:r>
      <w:r w:rsidR="000B5434">
        <w:t>07</w:t>
      </w:r>
      <w:r w:rsidR="00FF137E">
        <w:t xml:space="preserve"> </w:t>
      </w:r>
      <w:r w:rsidR="000B5434">
        <w:t>septembre</w:t>
      </w:r>
      <w:r w:rsidR="00FF137E">
        <w:t xml:space="preserve"> 20</w:t>
      </w:r>
      <w:r w:rsidR="00C976A1">
        <w:t>2</w:t>
      </w:r>
      <w:r w:rsidR="000B5434">
        <w:t>6</w:t>
      </w:r>
    </w:p>
    <w:p w14:paraId="349F2A84" w14:textId="77777777" w:rsidR="00E75431" w:rsidRDefault="00E75431" w:rsidP="00E75431">
      <w:pPr>
        <w:pStyle w:val="Pagedegarde"/>
      </w:pPr>
    </w:p>
    <w:p w14:paraId="592EE2E4" w14:textId="77777777" w:rsidR="00E75431" w:rsidRDefault="00E75431" w:rsidP="00E75431">
      <w:pPr>
        <w:pStyle w:val="Pagedegarde"/>
      </w:pPr>
      <w:r>
        <w:t>à Montpellier</w:t>
      </w:r>
    </w:p>
    <w:p w14:paraId="76C335F8" w14:textId="77777777" w:rsidR="00E75431" w:rsidRDefault="00E75431" w:rsidP="00E75431"/>
    <w:p w14:paraId="39FA4F93" w14:textId="77777777" w:rsidR="00E75431" w:rsidRDefault="00E75431" w:rsidP="00E75431">
      <w:pPr>
        <w:pStyle w:val="Pagedegarde"/>
      </w:pPr>
      <w:r>
        <w:t>devant le jury suivant</w:t>
      </w:r>
      <w:r w:rsidR="00F3570C">
        <w:t> </w:t>
      </w:r>
      <w:r>
        <w:t>:</w:t>
      </w:r>
    </w:p>
    <w:p w14:paraId="52CB8435" w14:textId="77777777" w:rsidR="00E75431" w:rsidRDefault="00E75431" w:rsidP="00E75431"/>
    <w:tbl>
      <w:tblPr>
        <w:tblW w:w="7908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260"/>
        <w:gridCol w:w="567"/>
        <w:gridCol w:w="4081"/>
      </w:tblGrid>
      <w:tr w:rsidR="00E75431" w14:paraId="0D793E5A" w14:textId="77777777" w:rsidTr="00FF137E">
        <w:trPr>
          <w:cantSplit/>
          <w:jc w:val="center"/>
        </w:trPr>
        <w:tc>
          <w:tcPr>
            <w:tcW w:w="3260" w:type="dxa"/>
          </w:tcPr>
          <w:p w14:paraId="649BBBDE" w14:textId="3FCFD832" w:rsidR="00E75431" w:rsidRPr="00FF2381" w:rsidRDefault="00B16C98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</w:t>
            </w:r>
            <w:commentRangeStart w:id="3"/>
            <w:r w:rsidR="00E75431">
              <w:rPr>
                <w:sz w:val="24"/>
                <w:szCs w:val="24"/>
              </w:rPr>
              <w:t xml:space="preserve"> </w:t>
            </w:r>
            <w:commentRangeEnd w:id="3"/>
            <w:r w:rsidR="00882527">
              <w:rPr>
                <w:rStyle w:val="Marquedecommentaire"/>
                <w:sz w:val="24"/>
                <w:szCs w:val="24"/>
              </w:rPr>
              <w:commentReference w:id="3"/>
            </w:r>
            <w:r>
              <w:rPr>
                <w:sz w:val="24"/>
                <w:szCs w:val="24"/>
              </w:rPr>
              <w:t>Eric</w:t>
            </w:r>
            <w:commentRangeStart w:id="4"/>
            <w:r w:rsidR="00E75431">
              <w:rPr>
                <w:sz w:val="24"/>
                <w:szCs w:val="24"/>
              </w:rPr>
              <w:t xml:space="preserve"> </w:t>
            </w:r>
            <w:commentRangeEnd w:id="4"/>
            <w:r w:rsidR="007F634C">
              <w:rPr>
                <w:rStyle w:val="Marquedecommentaire"/>
                <w:sz w:val="24"/>
                <w:szCs w:val="24"/>
              </w:rPr>
              <w:commentReference w:id="4"/>
            </w:r>
            <w:r>
              <w:rPr>
                <w:sz w:val="24"/>
                <w:szCs w:val="24"/>
              </w:rPr>
              <w:t>Marcon</w:t>
            </w:r>
          </w:p>
        </w:tc>
        <w:tc>
          <w:tcPr>
            <w:tcW w:w="567" w:type="dxa"/>
          </w:tcPr>
          <w:p w14:paraId="458332F4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5546856B" w14:textId="77777777" w:rsidR="00E75431" w:rsidRPr="00FF2381" w:rsidRDefault="007F634C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Rappor</w:t>
            </w:r>
            <w:r w:rsidR="00683975" w:rsidRPr="00683975">
              <w:rPr>
                <w:sz w:val="24"/>
                <w:szCs w:val="24"/>
              </w:rPr>
              <w:t>teur</w:t>
            </w:r>
          </w:p>
        </w:tc>
      </w:tr>
      <w:tr w:rsidR="00E75431" w14:paraId="7310168D" w14:textId="77777777" w:rsidTr="00FF137E">
        <w:trPr>
          <w:cantSplit/>
          <w:jc w:val="center"/>
        </w:trPr>
        <w:tc>
          <w:tcPr>
            <w:tcW w:w="3260" w:type="dxa"/>
          </w:tcPr>
          <w:p w14:paraId="7F59CC6C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Prénom NOM</w:t>
            </w:r>
          </w:p>
        </w:tc>
        <w:tc>
          <w:tcPr>
            <w:tcW w:w="567" w:type="dxa"/>
          </w:tcPr>
          <w:p w14:paraId="3304413F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4547EB06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Examinateur</w:t>
            </w:r>
          </w:p>
        </w:tc>
      </w:tr>
      <w:tr w:rsidR="00E75431" w14:paraId="695FFDF9" w14:textId="77777777" w:rsidTr="00FF137E">
        <w:trPr>
          <w:cantSplit/>
          <w:jc w:val="center"/>
        </w:trPr>
        <w:tc>
          <w:tcPr>
            <w:tcW w:w="3260" w:type="dxa"/>
          </w:tcPr>
          <w:p w14:paraId="4B3E031A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Titre Prénom NOM</w:t>
            </w:r>
          </w:p>
        </w:tc>
        <w:tc>
          <w:tcPr>
            <w:tcW w:w="567" w:type="dxa"/>
          </w:tcPr>
          <w:p w14:paraId="2509DB3B" w14:textId="77777777" w:rsidR="00E75431" w:rsidRPr="00FF2381" w:rsidRDefault="00E75431" w:rsidP="005F548B">
            <w:pPr>
              <w:pStyle w:val="Pagedegarde"/>
              <w:jc w:val="left"/>
              <w:rPr>
                <w:sz w:val="24"/>
                <w:szCs w:val="24"/>
              </w:rPr>
            </w:pPr>
          </w:p>
        </w:tc>
        <w:tc>
          <w:tcPr>
            <w:tcW w:w="4081" w:type="dxa"/>
          </w:tcPr>
          <w:p w14:paraId="062C37A9" w14:textId="77777777" w:rsidR="00E75431" w:rsidRPr="00FF2381" w:rsidRDefault="007F634C" w:rsidP="00AB47F9">
            <w:pPr>
              <w:pStyle w:val="Pagedegard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Examinateur</w:t>
            </w:r>
          </w:p>
        </w:tc>
      </w:tr>
    </w:tbl>
    <w:p w14:paraId="229F2069" w14:textId="77777777" w:rsidR="00313710" w:rsidRDefault="00313710" w:rsidP="00E75431">
      <w:pPr>
        <w:pStyle w:val="Pagedegarde"/>
        <w:jc w:val="left"/>
        <w:rPr>
          <w:sz w:val="24"/>
          <w:szCs w:val="24"/>
        </w:rPr>
      </w:pPr>
    </w:p>
    <w:p w14:paraId="4DAB25A6" w14:textId="77777777" w:rsidR="00313710" w:rsidRDefault="00313710">
      <w:pPr>
        <w:spacing w:after="0"/>
        <w:jc w:val="left"/>
        <w:rPr>
          <w:rFonts w:ascii="Trebuchet MS" w:hAnsi="Trebuchet MS"/>
          <w:szCs w:val="24"/>
        </w:rPr>
      </w:pPr>
    </w:p>
    <w:p w14:paraId="39D0326A" w14:textId="77777777" w:rsidR="00E75431" w:rsidRDefault="00E75431" w:rsidP="00E75431">
      <w:pPr>
        <w:pStyle w:val="Pagedegarde"/>
        <w:jc w:val="left"/>
        <w:rPr>
          <w:sz w:val="24"/>
          <w:szCs w:val="24"/>
        </w:rPr>
      </w:pPr>
    </w:p>
    <w:bookmarkEnd w:id="0"/>
    <w:p w14:paraId="4EA538B4" w14:textId="77777777" w:rsidR="00A37297" w:rsidRPr="007F7010" w:rsidRDefault="00A37297" w:rsidP="00A649B4">
      <w:pPr>
        <w:pStyle w:val="Titre1sansnumro"/>
      </w:pPr>
    </w:p>
    <w:sectPr w:rsidR="00A37297" w:rsidRPr="007F7010" w:rsidSect="00A649B4">
      <w:headerReference w:type="even" r:id="rId14"/>
      <w:headerReference w:type="default" r:id="rId15"/>
      <w:type w:val="oddPage"/>
      <w:pgSz w:w="11906" w:h="16838" w:code="9"/>
      <w:pgMar w:top="1418" w:right="1418" w:bottom="1418" w:left="1418" w:header="720" w:footer="720" w:gutter="709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Auteur" w:initials="A">
    <w:p w14:paraId="4D509530" w14:textId="77777777" w:rsidR="00AC4D94" w:rsidRDefault="00AC4D94">
      <w:pPr>
        <w:pStyle w:val="Commentaire"/>
      </w:pPr>
      <w:r>
        <w:rPr>
          <w:rStyle w:val="Marquedecommentaire"/>
        </w:rPr>
        <w:annotationRef/>
      </w:r>
      <w:r>
        <w:t>Supprimer la version inutile</w:t>
      </w:r>
    </w:p>
  </w:comment>
  <w:comment w:id="2" w:author="Auteur" w:initials="A">
    <w:p w14:paraId="277820D0" w14:textId="77777777" w:rsidR="00AC4D94" w:rsidRDefault="00AC4D94" w:rsidP="00EE2C52">
      <w:pPr>
        <w:pStyle w:val="Commentaire"/>
      </w:pPr>
      <w:r>
        <w:rPr>
          <w:rStyle w:val="Marquedecommentaire"/>
        </w:rPr>
        <w:annotationRef/>
      </w:r>
      <w:r>
        <w:t>Supprimer la version inutile</w:t>
      </w:r>
    </w:p>
  </w:comment>
  <w:comment w:id="3" w:author="Auteur" w:initials="A">
    <w:p w14:paraId="6E8E187C" w14:textId="77777777" w:rsidR="00882527" w:rsidRDefault="00882527">
      <w:pPr>
        <w:pStyle w:val="Commentaire"/>
      </w:pPr>
      <w:r>
        <w:rPr>
          <w:rStyle w:val="Marquedecommentaire"/>
        </w:rPr>
        <w:annotationRef/>
      </w:r>
      <w:r>
        <w:t>Pr (pour professeur), Dr (pour docteur)…</w:t>
      </w:r>
    </w:p>
  </w:comment>
  <w:comment w:id="4" w:author="Auteur" w:initials="A">
    <w:p w14:paraId="5C4E3353" w14:textId="77777777" w:rsidR="007F634C" w:rsidRDefault="007F634C">
      <w:pPr>
        <w:pStyle w:val="Commentaire"/>
      </w:pPr>
      <w:r>
        <w:rPr>
          <w:rStyle w:val="Marquedecommentaire"/>
        </w:rPr>
        <w:annotationRef/>
      </w:r>
      <w:r w:rsidRPr="007F634C">
        <w:t>A modifier après la soutenance</w:t>
      </w:r>
      <w:r>
        <w:t> ; le rapporteur est l’évaluateur externe ; les examinateurs sont les membres de l’équipe pédagogique qui forment le jury permanent. Il peut y en avoir plus que deux (en ce cas ajouter autant de lignes que nécessaire)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509530" w15:done="1"/>
  <w15:commentEx w15:paraId="277820D0" w15:done="1"/>
  <w15:commentEx w15:paraId="6E8E187C" w15:done="0"/>
  <w15:commentEx w15:paraId="5C4E33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509530" w16cid:durableId="233FC016"/>
  <w16cid:commentId w16cid:paraId="277820D0" w16cid:durableId="59D00106"/>
  <w16cid:commentId w16cid:paraId="6E8E187C" w16cid:durableId="233FC018"/>
  <w16cid:commentId w16cid:paraId="5C4E3353" w16cid:durableId="233FC0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BEBA8" w14:textId="77777777" w:rsidR="00380806" w:rsidRDefault="00380806" w:rsidP="00AC1F5C">
      <w:pPr>
        <w:spacing w:after="0"/>
      </w:pPr>
      <w:r>
        <w:separator/>
      </w:r>
    </w:p>
  </w:endnote>
  <w:endnote w:type="continuationSeparator" w:id="0">
    <w:p w14:paraId="375ADA26" w14:textId="77777777" w:rsidR="00380806" w:rsidRDefault="00380806" w:rsidP="00AC1F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apfHumnst BT">
    <w:altName w:val="Arial"/>
    <w:panose1 w:val="020B0604020202020204"/>
    <w:charset w:val="00"/>
    <w:family w:val="swiss"/>
    <w:pitch w:val="variable"/>
    <w:sig w:usb0="00000001" w:usb1="00000000" w:usb2="00000000" w:usb3="00000000" w:csb0="0000001B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8626BE" w14:textId="77777777" w:rsidR="00380806" w:rsidRDefault="00380806" w:rsidP="00AC1F5C">
      <w:pPr>
        <w:spacing w:after="0"/>
      </w:pPr>
      <w:r>
        <w:separator/>
      </w:r>
    </w:p>
  </w:footnote>
  <w:footnote w:type="continuationSeparator" w:id="0">
    <w:p w14:paraId="0161BA8D" w14:textId="77777777" w:rsidR="00380806" w:rsidRDefault="00380806" w:rsidP="00AC1F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61CDF9" w14:textId="77777777" w:rsidR="00211414" w:rsidRDefault="005E70DF">
    <w:pPr>
      <w:pStyle w:val="En-tte"/>
      <w:rPr>
        <w:rStyle w:val="Numrodepage"/>
      </w:rPr>
    </w:pPr>
    <w:r>
      <w:rPr>
        <w:rStyle w:val="Numrodepage"/>
        <w:b w:val="0"/>
      </w:rPr>
      <w:t xml:space="preserve">- </w:t>
    </w:r>
    <w:r w:rsidRPr="00C90326">
      <w:rPr>
        <w:rStyle w:val="Numrodepage"/>
      </w:rPr>
      <w:fldChar w:fldCharType="begin"/>
    </w:r>
    <w:r w:rsidRPr="00C90326">
      <w:rPr>
        <w:rStyle w:val="Numrodepage"/>
      </w:rPr>
      <w:instrText xml:space="preserve">PAGE  </w:instrText>
    </w:r>
    <w:r w:rsidRPr="00C90326">
      <w:rPr>
        <w:rStyle w:val="Numrodepage"/>
      </w:rPr>
      <w:fldChar w:fldCharType="separate"/>
    </w:r>
    <w:r w:rsidR="00C976A1">
      <w:rPr>
        <w:rStyle w:val="Numrodepage"/>
        <w:noProof/>
      </w:rPr>
      <w:t>26</w:t>
    </w:r>
    <w:r w:rsidRPr="00C90326">
      <w:rPr>
        <w:rStyle w:val="Numrodepage"/>
      </w:rPr>
      <w:fldChar w:fldCharType="end"/>
    </w:r>
    <w:r>
      <w:rPr>
        <w:rStyle w:val="Numrodepage"/>
        <w:b w:val="0"/>
      </w:rPr>
      <w:t xml:space="preserve"> -</w:t>
    </w:r>
    <w:r>
      <w:rPr>
        <w:rStyle w:val="Numrodepage"/>
        <w:b w:val="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823B0" w14:textId="77777777" w:rsidR="00211414" w:rsidRDefault="005E70DF">
    <w:pPr>
      <w:pStyle w:val="En-tte"/>
      <w:rPr>
        <w:rStyle w:val="Numrodepage"/>
      </w:rPr>
    </w:pPr>
    <w:r>
      <w:rPr>
        <w:rStyle w:val="Numrodepage"/>
        <w:b w:val="0"/>
      </w:rPr>
      <w:tab/>
    </w:r>
    <w:r>
      <w:rPr>
        <w:rStyle w:val="Numrodepage"/>
      </w:rPr>
      <w:t xml:space="preserve">- </w:t>
    </w: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A4B2C">
      <w:rPr>
        <w:rStyle w:val="Numrodepage"/>
        <w:noProof/>
      </w:rPr>
      <w:t>27</w:t>
    </w:r>
    <w:r>
      <w:rPr>
        <w:rStyle w:val="Numrodepage"/>
      </w:rPr>
      <w:fldChar w:fldCharType="end"/>
    </w:r>
    <w:r>
      <w:rPr>
        <w:rStyle w:val="Numrodepage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8418F3"/>
    <w:multiLevelType w:val="multilevel"/>
    <w:tmpl w:val="1458E5E4"/>
    <w:name w:val="Thèse"/>
    <w:lvl w:ilvl="0">
      <w:start w:val="1"/>
      <w:numFmt w:val="decimal"/>
      <w:pStyle w:val="Titre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0" w:firstLine="0"/>
      </w:pPr>
      <w:rPr>
        <w:rFonts w:hint="default"/>
        <w:b/>
        <w:i w:val="0"/>
        <w:caps w:val="0"/>
      </w:rPr>
    </w:lvl>
    <w:lvl w:ilvl="2">
      <w:start w:val="1"/>
      <w:numFmt w:val="decimal"/>
      <w:pStyle w:val="Titre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6521778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E0"/>
    <w:rsid w:val="000002AB"/>
    <w:rsid w:val="00011EC9"/>
    <w:rsid w:val="000170AF"/>
    <w:rsid w:val="000239C8"/>
    <w:rsid w:val="0003006B"/>
    <w:rsid w:val="000368A1"/>
    <w:rsid w:val="00043661"/>
    <w:rsid w:val="000463C2"/>
    <w:rsid w:val="00047EA4"/>
    <w:rsid w:val="00047F70"/>
    <w:rsid w:val="000516FB"/>
    <w:rsid w:val="00071215"/>
    <w:rsid w:val="0007489B"/>
    <w:rsid w:val="00083FCF"/>
    <w:rsid w:val="00090176"/>
    <w:rsid w:val="00095FA3"/>
    <w:rsid w:val="000A28C5"/>
    <w:rsid w:val="000A49E8"/>
    <w:rsid w:val="000A5590"/>
    <w:rsid w:val="000B5434"/>
    <w:rsid w:val="000B6299"/>
    <w:rsid w:val="000C7463"/>
    <w:rsid w:val="000D6A9F"/>
    <w:rsid w:val="000F0E91"/>
    <w:rsid w:val="000F3022"/>
    <w:rsid w:val="000F56E0"/>
    <w:rsid w:val="00100CAE"/>
    <w:rsid w:val="001060C2"/>
    <w:rsid w:val="00106B4A"/>
    <w:rsid w:val="00107228"/>
    <w:rsid w:val="00107575"/>
    <w:rsid w:val="00113EC4"/>
    <w:rsid w:val="00115C19"/>
    <w:rsid w:val="0012588A"/>
    <w:rsid w:val="00135437"/>
    <w:rsid w:val="00142DC2"/>
    <w:rsid w:val="00147813"/>
    <w:rsid w:val="0015067D"/>
    <w:rsid w:val="001525FF"/>
    <w:rsid w:val="00157BE7"/>
    <w:rsid w:val="00162F34"/>
    <w:rsid w:val="00166C53"/>
    <w:rsid w:val="00174CDA"/>
    <w:rsid w:val="00181117"/>
    <w:rsid w:val="00183B7B"/>
    <w:rsid w:val="00186C0A"/>
    <w:rsid w:val="00187D4A"/>
    <w:rsid w:val="00193DFB"/>
    <w:rsid w:val="001A005D"/>
    <w:rsid w:val="001A11E1"/>
    <w:rsid w:val="001A3307"/>
    <w:rsid w:val="001A7E47"/>
    <w:rsid w:val="001B2BBB"/>
    <w:rsid w:val="001C0033"/>
    <w:rsid w:val="001C0793"/>
    <w:rsid w:val="001C2C79"/>
    <w:rsid w:val="001C39D5"/>
    <w:rsid w:val="001C6400"/>
    <w:rsid w:val="001D4365"/>
    <w:rsid w:val="001D49B3"/>
    <w:rsid w:val="001E2980"/>
    <w:rsid w:val="001E3329"/>
    <w:rsid w:val="001E41C4"/>
    <w:rsid w:val="001E6EE6"/>
    <w:rsid w:val="001E7F61"/>
    <w:rsid w:val="002031F6"/>
    <w:rsid w:val="002037D2"/>
    <w:rsid w:val="002039B5"/>
    <w:rsid w:val="00205D85"/>
    <w:rsid w:val="00211414"/>
    <w:rsid w:val="002114A3"/>
    <w:rsid w:val="002177A3"/>
    <w:rsid w:val="00217C2D"/>
    <w:rsid w:val="0022051B"/>
    <w:rsid w:val="00222C0A"/>
    <w:rsid w:val="00225826"/>
    <w:rsid w:val="00240FB5"/>
    <w:rsid w:val="00241E46"/>
    <w:rsid w:val="00253B13"/>
    <w:rsid w:val="00261B1A"/>
    <w:rsid w:val="00265152"/>
    <w:rsid w:val="00281445"/>
    <w:rsid w:val="00282244"/>
    <w:rsid w:val="00284016"/>
    <w:rsid w:val="00287EE6"/>
    <w:rsid w:val="0029158F"/>
    <w:rsid w:val="00294602"/>
    <w:rsid w:val="002A2DE1"/>
    <w:rsid w:val="002B16E0"/>
    <w:rsid w:val="002C4EEC"/>
    <w:rsid w:val="002C72A6"/>
    <w:rsid w:val="002D3AB4"/>
    <w:rsid w:val="002D7548"/>
    <w:rsid w:val="002D7788"/>
    <w:rsid w:val="002D78CB"/>
    <w:rsid w:val="002E2A63"/>
    <w:rsid w:val="002E3BAE"/>
    <w:rsid w:val="002E3E8B"/>
    <w:rsid w:val="002E6DF2"/>
    <w:rsid w:val="002F23D0"/>
    <w:rsid w:val="002F499F"/>
    <w:rsid w:val="003042E5"/>
    <w:rsid w:val="00304F9A"/>
    <w:rsid w:val="00306650"/>
    <w:rsid w:val="003110BF"/>
    <w:rsid w:val="00313710"/>
    <w:rsid w:val="00315AD6"/>
    <w:rsid w:val="00317F8F"/>
    <w:rsid w:val="003228F8"/>
    <w:rsid w:val="003237CD"/>
    <w:rsid w:val="00343757"/>
    <w:rsid w:val="00346858"/>
    <w:rsid w:val="0035007B"/>
    <w:rsid w:val="00357A14"/>
    <w:rsid w:val="00370291"/>
    <w:rsid w:val="00373B17"/>
    <w:rsid w:val="00374A97"/>
    <w:rsid w:val="00377637"/>
    <w:rsid w:val="00380806"/>
    <w:rsid w:val="0038563D"/>
    <w:rsid w:val="003863C0"/>
    <w:rsid w:val="003900E0"/>
    <w:rsid w:val="00397DEA"/>
    <w:rsid w:val="003A2B68"/>
    <w:rsid w:val="003A4B2C"/>
    <w:rsid w:val="003B04C1"/>
    <w:rsid w:val="003B0AB7"/>
    <w:rsid w:val="003C2FB2"/>
    <w:rsid w:val="003C5071"/>
    <w:rsid w:val="003C509C"/>
    <w:rsid w:val="003D053B"/>
    <w:rsid w:val="003D448C"/>
    <w:rsid w:val="003D69F5"/>
    <w:rsid w:val="003E4DE0"/>
    <w:rsid w:val="003F17BB"/>
    <w:rsid w:val="00403C82"/>
    <w:rsid w:val="00404B2B"/>
    <w:rsid w:val="00405218"/>
    <w:rsid w:val="00412997"/>
    <w:rsid w:val="00412F1C"/>
    <w:rsid w:val="00414722"/>
    <w:rsid w:val="00414FF9"/>
    <w:rsid w:val="00415397"/>
    <w:rsid w:val="00424CE1"/>
    <w:rsid w:val="00436BB2"/>
    <w:rsid w:val="00445269"/>
    <w:rsid w:val="0045068D"/>
    <w:rsid w:val="00451779"/>
    <w:rsid w:val="00452C2F"/>
    <w:rsid w:val="0045672A"/>
    <w:rsid w:val="00456D75"/>
    <w:rsid w:val="00462976"/>
    <w:rsid w:val="00462D24"/>
    <w:rsid w:val="00464247"/>
    <w:rsid w:val="00466F34"/>
    <w:rsid w:val="004672BB"/>
    <w:rsid w:val="004812A9"/>
    <w:rsid w:val="00485ABE"/>
    <w:rsid w:val="00486059"/>
    <w:rsid w:val="004A1B71"/>
    <w:rsid w:val="004B4078"/>
    <w:rsid w:val="004C7E85"/>
    <w:rsid w:val="004E13D2"/>
    <w:rsid w:val="004E31E6"/>
    <w:rsid w:val="004E3CE9"/>
    <w:rsid w:val="004E4403"/>
    <w:rsid w:val="004F16D0"/>
    <w:rsid w:val="004F2E6F"/>
    <w:rsid w:val="004F728D"/>
    <w:rsid w:val="005014B0"/>
    <w:rsid w:val="005124AD"/>
    <w:rsid w:val="00521A7D"/>
    <w:rsid w:val="00525721"/>
    <w:rsid w:val="00530D8D"/>
    <w:rsid w:val="00531853"/>
    <w:rsid w:val="00534AE8"/>
    <w:rsid w:val="00542C2E"/>
    <w:rsid w:val="00553929"/>
    <w:rsid w:val="0055477C"/>
    <w:rsid w:val="00560A88"/>
    <w:rsid w:val="00572F0A"/>
    <w:rsid w:val="005762E0"/>
    <w:rsid w:val="00581EC9"/>
    <w:rsid w:val="00582E80"/>
    <w:rsid w:val="00583E8B"/>
    <w:rsid w:val="005911F8"/>
    <w:rsid w:val="00594CF8"/>
    <w:rsid w:val="005A53B3"/>
    <w:rsid w:val="005A5770"/>
    <w:rsid w:val="005B48EB"/>
    <w:rsid w:val="005C47A4"/>
    <w:rsid w:val="005D24BE"/>
    <w:rsid w:val="005E0ECF"/>
    <w:rsid w:val="005E70DF"/>
    <w:rsid w:val="005E751B"/>
    <w:rsid w:val="006129AA"/>
    <w:rsid w:val="00637C10"/>
    <w:rsid w:val="006500E4"/>
    <w:rsid w:val="00650C84"/>
    <w:rsid w:val="00654EF5"/>
    <w:rsid w:val="0066469F"/>
    <w:rsid w:val="0068039B"/>
    <w:rsid w:val="00681758"/>
    <w:rsid w:val="0068245A"/>
    <w:rsid w:val="00683975"/>
    <w:rsid w:val="0069061E"/>
    <w:rsid w:val="00691795"/>
    <w:rsid w:val="00691C04"/>
    <w:rsid w:val="006A4BDB"/>
    <w:rsid w:val="006B4974"/>
    <w:rsid w:val="006C0C5E"/>
    <w:rsid w:val="006F25AF"/>
    <w:rsid w:val="006F3178"/>
    <w:rsid w:val="007019D4"/>
    <w:rsid w:val="007040A7"/>
    <w:rsid w:val="0070492E"/>
    <w:rsid w:val="0071022B"/>
    <w:rsid w:val="00712229"/>
    <w:rsid w:val="00714EEF"/>
    <w:rsid w:val="00715BCC"/>
    <w:rsid w:val="007221ED"/>
    <w:rsid w:val="00725861"/>
    <w:rsid w:val="00727ECE"/>
    <w:rsid w:val="00735CBE"/>
    <w:rsid w:val="00736B6C"/>
    <w:rsid w:val="00740371"/>
    <w:rsid w:val="0074441B"/>
    <w:rsid w:val="0074553F"/>
    <w:rsid w:val="00747AF2"/>
    <w:rsid w:val="007501F8"/>
    <w:rsid w:val="007513E2"/>
    <w:rsid w:val="00751718"/>
    <w:rsid w:val="00752D1E"/>
    <w:rsid w:val="00753C6C"/>
    <w:rsid w:val="0075544D"/>
    <w:rsid w:val="00774566"/>
    <w:rsid w:val="00781D9C"/>
    <w:rsid w:val="00785202"/>
    <w:rsid w:val="007A00C8"/>
    <w:rsid w:val="007A2AB0"/>
    <w:rsid w:val="007A61DA"/>
    <w:rsid w:val="007B1518"/>
    <w:rsid w:val="007B672D"/>
    <w:rsid w:val="007B7B7A"/>
    <w:rsid w:val="007C5A84"/>
    <w:rsid w:val="007D3DEF"/>
    <w:rsid w:val="007E0722"/>
    <w:rsid w:val="007E11A6"/>
    <w:rsid w:val="007E5B04"/>
    <w:rsid w:val="007E7709"/>
    <w:rsid w:val="007F634C"/>
    <w:rsid w:val="007F7010"/>
    <w:rsid w:val="0080102C"/>
    <w:rsid w:val="0080306F"/>
    <w:rsid w:val="0080657A"/>
    <w:rsid w:val="008119B8"/>
    <w:rsid w:val="00817FB0"/>
    <w:rsid w:val="00820716"/>
    <w:rsid w:val="0082074F"/>
    <w:rsid w:val="008218F1"/>
    <w:rsid w:val="00821C63"/>
    <w:rsid w:val="00822E4F"/>
    <w:rsid w:val="00827BC5"/>
    <w:rsid w:val="008374E7"/>
    <w:rsid w:val="00837DE4"/>
    <w:rsid w:val="00842938"/>
    <w:rsid w:val="00843811"/>
    <w:rsid w:val="00847047"/>
    <w:rsid w:val="008518FD"/>
    <w:rsid w:val="008528F4"/>
    <w:rsid w:val="00854680"/>
    <w:rsid w:val="00863069"/>
    <w:rsid w:val="0087101D"/>
    <w:rsid w:val="00876198"/>
    <w:rsid w:val="00880AE3"/>
    <w:rsid w:val="00882527"/>
    <w:rsid w:val="00896D0A"/>
    <w:rsid w:val="008A0453"/>
    <w:rsid w:val="008B5899"/>
    <w:rsid w:val="008D1FF2"/>
    <w:rsid w:val="008D20DA"/>
    <w:rsid w:val="008D347A"/>
    <w:rsid w:val="008D4621"/>
    <w:rsid w:val="008D676C"/>
    <w:rsid w:val="008D77B6"/>
    <w:rsid w:val="008E37AC"/>
    <w:rsid w:val="008F0B90"/>
    <w:rsid w:val="008F19BC"/>
    <w:rsid w:val="008F6E57"/>
    <w:rsid w:val="00904BEE"/>
    <w:rsid w:val="009114C4"/>
    <w:rsid w:val="009171B1"/>
    <w:rsid w:val="009222C4"/>
    <w:rsid w:val="009317A0"/>
    <w:rsid w:val="00933149"/>
    <w:rsid w:val="0093380A"/>
    <w:rsid w:val="00936976"/>
    <w:rsid w:val="009371AB"/>
    <w:rsid w:val="00940726"/>
    <w:rsid w:val="00944825"/>
    <w:rsid w:val="009452EA"/>
    <w:rsid w:val="00947D8D"/>
    <w:rsid w:val="009536A1"/>
    <w:rsid w:val="00954AE0"/>
    <w:rsid w:val="00965C5F"/>
    <w:rsid w:val="00973355"/>
    <w:rsid w:val="00983170"/>
    <w:rsid w:val="00983E21"/>
    <w:rsid w:val="009845B2"/>
    <w:rsid w:val="00985032"/>
    <w:rsid w:val="009910F1"/>
    <w:rsid w:val="009914C7"/>
    <w:rsid w:val="009915B4"/>
    <w:rsid w:val="00992D56"/>
    <w:rsid w:val="009B17DF"/>
    <w:rsid w:val="009C27D2"/>
    <w:rsid w:val="009C36D6"/>
    <w:rsid w:val="009D0A9F"/>
    <w:rsid w:val="009E1D55"/>
    <w:rsid w:val="009F2E49"/>
    <w:rsid w:val="009F7BA3"/>
    <w:rsid w:val="00A005B0"/>
    <w:rsid w:val="00A00CBD"/>
    <w:rsid w:val="00A15E29"/>
    <w:rsid w:val="00A30BB6"/>
    <w:rsid w:val="00A312E2"/>
    <w:rsid w:val="00A31CE1"/>
    <w:rsid w:val="00A353DA"/>
    <w:rsid w:val="00A364F4"/>
    <w:rsid w:val="00A37297"/>
    <w:rsid w:val="00A5181A"/>
    <w:rsid w:val="00A54211"/>
    <w:rsid w:val="00A56EC8"/>
    <w:rsid w:val="00A577F7"/>
    <w:rsid w:val="00A57A8B"/>
    <w:rsid w:val="00A616E0"/>
    <w:rsid w:val="00A649B4"/>
    <w:rsid w:val="00A7424C"/>
    <w:rsid w:val="00A80302"/>
    <w:rsid w:val="00A8135A"/>
    <w:rsid w:val="00A8590F"/>
    <w:rsid w:val="00A91E58"/>
    <w:rsid w:val="00AA1213"/>
    <w:rsid w:val="00AA1B37"/>
    <w:rsid w:val="00AA276B"/>
    <w:rsid w:val="00AA3092"/>
    <w:rsid w:val="00AB378C"/>
    <w:rsid w:val="00AB47F9"/>
    <w:rsid w:val="00AB66D1"/>
    <w:rsid w:val="00AC1F5C"/>
    <w:rsid w:val="00AC4D94"/>
    <w:rsid w:val="00AD091B"/>
    <w:rsid w:val="00AD2CAA"/>
    <w:rsid w:val="00AE39F9"/>
    <w:rsid w:val="00AE5DBF"/>
    <w:rsid w:val="00AE5FFD"/>
    <w:rsid w:val="00AE7A2B"/>
    <w:rsid w:val="00AF7689"/>
    <w:rsid w:val="00B073AD"/>
    <w:rsid w:val="00B12A8F"/>
    <w:rsid w:val="00B15580"/>
    <w:rsid w:val="00B15FBD"/>
    <w:rsid w:val="00B16C98"/>
    <w:rsid w:val="00B21D07"/>
    <w:rsid w:val="00B24A43"/>
    <w:rsid w:val="00B40E3A"/>
    <w:rsid w:val="00B41CBC"/>
    <w:rsid w:val="00B42DE6"/>
    <w:rsid w:val="00B4600B"/>
    <w:rsid w:val="00B5050F"/>
    <w:rsid w:val="00B510C0"/>
    <w:rsid w:val="00B61013"/>
    <w:rsid w:val="00B61E6A"/>
    <w:rsid w:val="00B6574B"/>
    <w:rsid w:val="00B6683F"/>
    <w:rsid w:val="00B74F95"/>
    <w:rsid w:val="00B75B8B"/>
    <w:rsid w:val="00B9589C"/>
    <w:rsid w:val="00BA07F3"/>
    <w:rsid w:val="00BB0520"/>
    <w:rsid w:val="00BB27D8"/>
    <w:rsid w:val="00BB5E02"/>
    <w:rsid w:val="00BB7691"/>
    <w:rsid w:val="00BC231C"/>
    <w:rsid w:val="00BC398D"/>
    <w:rsid w:val="00BD1A42"/>
    <w:rsid w:val="00BD1E63"/>
    <w:rsid w:val="00BD1ECA"/>
    <w:rsid w:val="00BD3333"/>
    <w:rsid w:val="00BE03AA"/>
    <w:rsid w:val="00BE6800"/>
    <w:rsid w:val="00BF1F56"/>
    <w:rsid w:val="00BF58A4"/>
    <w:rsid w:val="00BF7CD4"/>
    <w:rsid w:val="00C01E52"/>
    <w:rsid w:val="00C04271"/>
    <w:rsid w:val="00C10434"/>
    <w:rsid w:val="00C1258A"/>
    <w:rsid w:val="00C24630"/>
    <w:rsid w:val="00C30BCD"/>
    <w:rsid w:val="00C40E86"/>
    <w:rsid w:val="00C4180E"/>
    <w:rsid w:val="00C4223E"/>
    <w:rsid w:val="00C45DDE"/>
    <w:rsid w:val="00C62534"/>
    <w:rsid w:val="00C64772"/>
    <w:rsid w:val="00C64F2F"/>
    <w:rsid w:val="00C7129C"/>
    <w:rsid w:val="00C755CC"/>
    <w:rsid w:val="00C80897"/>
    <w:rsid w:val="00C838D5"/>
    <w:rsid w:val="00C938BC"/>
    <w:rsid w:val="00C948CA"/>
    <w:rsid w:val="00C950CE"/>
    <w:rsid w:val="00C9555C"/>
    <w:rsid w:val="00C976A1"/>
    <w:rsid w:val="00CA31F7"/>
    <w:rsid w:val="00CA4D69"/>
    <w:rsid w:val="00CA7029"/>
    <w:rsid w:val="00CB10A1"/>
    <w:rsid w:val="00CB21B8"/>
    <w:rsid w:val="00CB2375"/>
    <w:rsid w:val="00CB4864"/>
    <w:rsid w:val="00CC26B2"/>
    <w:rsid w:val="00CC3933"/>
    <w:rsid w:val="00CD2854"/>
    <w:rsid w:val="00CF23E1"/>
    <w:rsid w:val="00CF598A"/>
    <w:rsid w:val="00CF733E"/>
    <w:rsid w:val="00D26EF5"/>
    <w:rsid w:val="00D300BA"/>
    <w:rsid w:val="00D34657"/>
    <w:rsid w:val="00D3491E"/>
    <w:rsid w:val="00D42704"/>
    <w:rsid w:val="00D42C89"/>
    <w:rsid w:val="00D4378C"/>
    <w:rsid w:val="00D50189"/>
    <w:rsid w:val="00D51DFC"/>
    <w:rsid w:val="00D53E01"/>
    <w:rsid w:val="00D652B2"/>
    <w:rsid w:val="00D73BC0"/>
    <w:rsid w:val="00D82116"/>
    <w:rsid w:val="00D94A4E"/>
    <w:rsid w:val="00D95FBE"/>
    <w:rsid w:val="00D962B9"/>
    <w:rsid w:val="00DA570A"/>
    <w:rsid w:val="00DB22FC"/>
    <w:rsid w:val="00DD0650"/>
    <w:rsid w:val="00DD3DB8"/>
    <w:rsid w:val="00DD6390"/>
    <w:rsid w:val="00DD639C"/>
    <w:rsid w:val="00DD7849"/>
    <w:rsid w:val="00DE6961"/>
    <w:rsid w:val="00DF6386"/>
    <w:rsid w:val="00E01EB9"/>
    <w:rsid w:val="00E05C2D"/>
    <w:rsid w:val="00E10D9C"/>
    <w:rsid w:val="00E22493"/>
    <w:rsid w:val="00E30561"/>
    <w:rsid w:val="00E323D1"/>
    <w:rsid w:val="00E338A3"/>
    <w:rsid w:val="00E36143"/>
    <w:rsid w:val="00E365D8"/>
    <w:rsid w:val="00E40B0A"/>
    <w:rsid w:val="00E535B7"/>
    <w:rsid w:val="00E570BC"/>
    <w:rsid w:val="00E57F2E"/>
    <w:rsid w:val="00E63D0B"/>
    <w:rsid w:val="00E6709C"/>
    <w:rsid w:val="00E75431"/>
    <w:rsid w:val="00E75DB5"/>
    <w:rsid w:val="00E829D2"/>
    <w:rsid w:val="00E9427E"/>
    <w:rsid w:val="00E9494E"/>
    <w:rsid w:val="00E956AD"/>
    <w:rsid w:val="00E9606F"/>
    <w:rsid w:val="00EA0461"/>
    <w:rsid w:val="00EA3E64"/>
    <w:rsid w:val="00EA7FAB"/>
    <w:rsid w:val="00EC6C9F"/>
    <w:rsid w:val="00EC7B40"/>
    <w:rsid w:val="00ED1FC8"/>
    <w:rsid w:val="00ED4816"/>
    <w:rsid w:val="00ED7663"/>
    <w:rsid w:val="00EE01C1"/>
    <w:rsid w:val="00EE42A3"/>
    <w:rsid w:val="00EE518E"/>
    <w:rsid w:val="00EE670F"/>
    <w:rsid w:val="00EE6AAD"/>
    <w:rsid w:val="00EF3BE2"/>
    <w:rsid w:val="00EF5367"/>
    <w:rsid w:val="00F03A59"/>
    <w:rsid w:val="00F11678"/>
    <w:rsid w:val="00F3570C"/>
    <w:rsid w:val="00F36AC9"/>
    <w:rsid w:val="00F41BC3"/>
    <w:rsid w:val="00F41F0C"/>
    <w:rsid w:val="00F44ADE"/>
    <w:rsid w:val="00F53363"/>
    <w:rsid w:val="00F54E44"/>
    <w:rsid w:val="00F5533B"/>
    <w:rsid w:val="00F711AB"/>
    <w:rsid w:val="00F73E3F"/>
    <w:rsid w:val="00F830CC"/>
    <w:rsid w:val="00F843D1"/>
    <w:rsid w:val="00F873EE"/>
    <w:rsid w:val="00F93733"/>
    <w:rsid w:val="00F94F0B"/>
    <w:rsid w:val="00F97222"/>
    <w:rsid w:val="00F97C89"/>
    <w:rsid w:val="00FA3C58"/>
    <w:rsid w:val="00FA7006"/>
    <w:rsid w:val="00FB21F4"/>
    <w:rsid w:val="00FB751A"/>
    <w:rsid w:val="00FC2491"/>
    <w:rsid w:val="00FC372A"/>
    <w:rsid w:val="00FD1089"/>
    <w:rsid w:val="00FD17CC"/>
    <w:rsid w:val="00FD7FB2"/>
    <w:rsid w:val="00FE5A2C"/>
    <w:rsid w:val="00FF137E"/>
    <w:rsid w:val="00FF1DC8"/>
    <w:rsid w:val="00FF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C487B4"/>
  <w15:docId w15:val="{BDCA3E70-D3FA-4E22-BBD2-23FCACBB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23E1"/>
    <w:pPr>
      <w:spacing w:after="120"/>
      <w:jc w:val="both"/>
    </w:pPr>
    <w:rPr>
      <w:rFonts w:ascii="Garamond" w:hAnsi="Garamond"/>
      <w:sz w:val="24"/>
      <w:szCs w:val="22"/>
    </w:rPr>
  </w:style>
  <w:style w:type="paragraph" w:styleId="Titre1">
    <w:name w:val="heading 1"/>
    <w:basedOn w:val="Normal"/>
    <w:next w:val="Normal"/>
    <w:link w:val="Titre1Car"/>
    <w:autoRedefine/>
    <w:qFormat/>
    <w:rsid w:val="00E75431"/>
    <w:pPr>
      <w:keepLines/>
      <w:numPr>
        <w:numId w:val="1"/>
      </w:numPr>
      <w:spacing w:before="480"/>
      <w:ind w:left="431" w:hanging="431"/>
      <w:jc w:val="left"/>
      <w:outlineLvl w:val="0"/>
    </w:pPr>
    <w:rPr>
      <w:rFonts w:ascii="Trebuchet MS" w:hAnsi="Trebuchet MS" w:cs="Tahoma"/>
      <w:b/>
      <w:bCs/>
      <w:caps/>
      <w:kern w:val="28"/>
      <w:sz w:val="44"/>
      <w:szCs w:val="44"/>
    </w:rPr>
  </w:style>
  <w:style w:type="paragraph" w:styleId="Titre2">
    <w:name w:val="heading 2"/>
    <w:basedOn w:val="Titre1"/>
    <w:next w:val="Normal"/>
    <w:link w:val="Titre2Car"/>
    <w:autoRedefine/>
    <w:qFormat/>
    <w:rsid w:val="00E75431"/>
    <w:pPr>
      <w:numPr>
        <w:ilvl w:val="1"/>
      </w:numPr>
      <w:spacing w:before="360"/>
      <w:ind w:left="851" w:hanging="851"/>
      <w:outlineLvl w:val="1"/>
    </w:pPr>
    <w:rPr>
      <w:caps w:val="0"/>
      <w:smallCaps/>
      <w:sz w:val="36"/>
      <w:szCs w:val="36"/>
    </w:rPr>
  </w:style>
  <w:style w:type="paragraph" w:styleId="Titre3">
    <w:name w:val="heading 3"/>
    <w:basedOn w:val="Titre2"/>
    <w:next w:val="Normal"/>
    <w:link w:val="Titre3Car"/>
    <w:autoRedefine/>
    <w:qFormat/>
    <w:rsid w:val="00E75431"/>
    <w:pPr>
      <w:numPr>
        <w:ilvl w:val="2"/>
      </w:numPr>
      <w:spacing w:before="240"/>
      <w:ind w:left="992" w:hanging="992"/>
      <w:outlineLvl w:val="2"/>
    </w:pPr>
    <w:rPr>
      <w:sz w:val="32"/>
      <w:szCs w:val="32"/>
    </w:rPr>
  </w:style>
  <w:style w:type="paragraph" w:styleId="Titre4">
    <w:name w:val="heading 4"/>
    <w:basedOn w:val="Titre3"/>
    <w:next w:val="Normal"/>
    <w:link w:val="Titre4Car"/>
    <w:autoRedefine/>
    <w:qFormat/>
    <w:rsid w:val="00E75431"/>
    <w:pPr>
      <w:numPr>
        <w:ilvl w:val="3"/>
      </w:numPr>
      <w:tabs>
        <w:tab w:val="clear" w:pos="864"/>
        <w:tab w:val="num" w:pos="1418"/>
      </w:tabs>
      <w:ind w:left="1134" w:hanging="1134"/>
      <w:outlineLvl w:val="3"/>
    </w:pPr>
    <w:rPr>
      <w:smallCaps w:val="0"/>
      <w:sz w:val="28"/>
      <w:szCs w:val="28"/>
    </w:rPr>
  </w:style>
  <w:style w:type="paragraph" w:styleId="Titre5">
    <w:name w:val="heading 5"/>
    <w:basedOn w:val="Titre4"/>
    <w:next w:val="Normal"/>
    <w:link w:val="Titre5Car"/>
    <w:autoRedefine/>
    <w:rsid w:val="00E75431"/>
    <w:pPr>
      <w:numPr>
        <w:ilvl w:val="4"/>
      </w:numPr>
      <w:ind w:left="1009" w:hanging="1009"/>
      <w:outlineLvl w:val="4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75431"/>
    <w:rPr>
      <w:rFonts w:ascii="Trebuchet MS" w:hAnsi="Trebuchet MS" w:cs="Tahoma"/>
      <w:b/>
      <w:bCs/>
      <w:caps/>
      <w:kern w:val="28"/>
      <w:sz w:val="44"/>
      <w:szCs w:val="44"/>
    </w:rPr>
  </w:style>
  <w:style w:type="character" w:customStyle="1" w:styleId="Titre2Car">
    <w:name w:val="Titre 2 Car"/>
    <w:basedOn w:val="Policepardfaut"/>
    <w:link w:val="Titre2"/>
    <w:rsid w:val="00E75431"/>
    <w:rPr>
      <w:rFonts w:ascii="Trebuchet MS" w:hAnsi="Trebuchet MS" w:cs="Tahoma"/>
      <w:b/>
      <w:bCs/>
      <w:smallCaps/>
      <w:kern w:val="28"/>
      <w:sz w:val="36"/>
      <w:szCs w:val="36"/>
    </w:rPr>
  </w:style>
  <w:style w:type="character" w:customStyle="1" w:styleId="Titre3Car">
    <w:name w:val="Titre 3 Car"/>
    <w:basedOn w:val="Policepardfaut"/>
    <w:link w:val="Titre3"/>
    <w:rsid w:val="00E75431"/>
    <w:rPr>
      <w:rFonts w:ascii="Trebuchet MS" w:hAnsi="Trebuchet MS" w:cs="Tahoma"/>
      <w:b/>
      <w:bCs/>
      <w:smallCaps/>
      <w:kern w:val="28"/>
      <w:sz w:val="32"/>
      <w:szCs w:val="32"/>
    </w:rPr>
  </w:style>
  <w:style w:type="character" w:customStyle="1" w:styleId="Titre4Car">
    <w:name w:val="Titre 4 Car"/>
    <w:basedOn w:val="Policepardfaut"/>
    <w:link w:val="Titre4"/>
    <w:rsid w:val="00E75431"/>
    <w:rPr>
      <w:rFonts w:ascii="Trebuchet MS" w:hAnsi="Trebuchet MS" w:cs="Tahoma"/>
      <w:b/>
      <w:bCs/>
      <w:kern w:val="28"/>
      <w:sz w:val="28"/>
      <w:szCs w:val="28"/>
    </w:rPr>
  </w:style>
  <w:style w:type="character" w:customStyle="1" w:styleId="Titre5Car">
    <w:name w:val="Titre 5 Car"/>
    <w:basedOn w:val="Policepardfaut"/>
    <w:link w:val="Titre5"/>
    <w:rsid w:val="00E75431"/>
    <w:rPr>
      <w:rFonts w:ascii="Trebuchet MS" w:hAnsi="Trebuchet MS" w:cs="Tahoma"/>
      <w:b/>
      <w:bCs/>
      <w:kern w:val="28"/>
      <w:sz w:val="22"/>
      <w:szCs w:val="22"/>
    </w:rPr>
  </w:style>
  <w:style w:type="paragraph" w:styleId="En-tte">
    <w:name w:val="header"/>
    <w:basedOn w:val="Normal"/>
    <w:link w:val="En-tteCar"/>
    <w:autoRedefine/>
    <w:rsid w:val="00E75431"/>
    <w:pPr>
      <w:tabs>
        <w:tab w:val="right" w:pos="9072"/>
      </w:tabs>
      <w:spacing w:after="0"/>
      <w:jc w:val="right"/>
    </w:pPr>
    <w:rPr>
      <w:rFonts w:ascii="ZapfHumnst BT" w:hAnsi="ZapfHumnst BT"/>
      <w:sz w:val="16"/>
      <w:szCs w:val="16"/>
    </w:rPr>
  </w:style>
  <w:style w:type="character" w:customStyle="1" w:styleId="En-tteCar">
    <w:name w:val="En-tête Car"/>
    <w:basedOn w:val="Policepardfaut"/>
    <w:link w:val="En-tte"/>
    <w:rsid w:val="00E75431"/>
    <w:rPr>
      <w:rFonts w:ascii="ZapfHumnst BT" w:hAnsi="ZapfHumnst BT"/>
      <w:sz w:val="16"/>
      <w:szCs w:val="16"/>
    </w:rPr>
  </w:style>
  <w:style w:type="character" w:styleId="Numrodepage">
    <w:name w:val="page number"/>
    <w:rsid w:val="00E75431"/>
    <w:rPr>
      <w:rFonts w:ascii="Trebuchet MS" w:hAnsi="Trebuchet MS"/>
      <w:b/>
      <w:bCs/>
      <w:sz w:val="20"/>
      <w:szCs w:val="20"/>
      <w:bdr w:val="none" w:sz="0" w:space="0" w:color="auto"/>
    </w:rPr>
  </w:style>
  <w:style w:type="paragraph" w:styleId="Pieddepage">
    <w:name w:val="footer"/>
    <w:basedOn w:val="En-tte"/>
    <w:link w:val="PieddepageCar"/>
    <w:autoRedefine/>
    <w:rsid w:val="00E75431"/>
    <w:pPr>
      <w:pBdr>
        <w:top w:val="single" w:sz="4" w:space="1" w:color="auto"/>
      </w:pBdr>
      <w:ind w:left="6379" w:hanging="6379"/>
    </w:pPr>
    <w:rPr>
      <w:rFonts w:ascii="Trebuchet MS" w:hAnsi="Trebuchet MS"/>
      <w:sz w:val="12"/>
      <w:szCs w:val="12"/>
    </w:rPr>
  </w:style>
  <w:style w:type="character" w:customStyle="1" w:styleId="PieddepageCar">
    <w:name w:val="Pied de page Car"/>
    <w:basedOn w:val="Policepardfaut"/>
    <w:link w:val="Pieddepage"/>
    <w:rsid w:val="00E75431"/>
    <w:rPr>
      <w:rFonts w:ascii="Trebuchet MS" w:hAnsi="Trebuchet MS"/>
      <w:sz w:val="12"/>
      <w:szCs w:val="12"/>
    </w:rPr>
  </w:style>
  <w:style w:type="paragraph" w:customStyle="1" w:styleId="Titredemmoire">
    <w:name w:val="Titre de mémoire"/>
    <w:basedOn w:val="Normal"/>
    <w:rsid w:val="00E75431"/>
    <w:pPr>
      <w:jc w:val="center"/>
    </w:pPr>
    <w:rPr>
      <w:rFonts w:ascii="Trebuchet MS" w:hAnsi="Trebuchet MS"/>
      <w:sz w:val="36"/>
    </w:rPr>
  </w:style>
  <w:style w:type="paragraph" w:styleId="TM1">
    <w:name w:val="toc 1"/>
    <w:basedOn w:val="Normal"/>
    <w:next w:val="Normal"/>
    <w:autoRedefine/>
    <w:uiPriority w:val="39"/>
    <w:rsid w:val="00E75431"/>
    <w:pPr>
      <w:tabs>
        <w:tab w:val="right" w:leader="dot" w:pos="8364"/>
      </w:tabs>
      <w:spacing w:before="360"/>
    </w:pPr>
    <w:rPr>
      <w:rFonts w:ascii="Trebuchet MS" w:hAnsi="Trebuchet MS" w:cs="Times"/>
      <w:bCs/>
      <w:smallCaps/>
      <w:sz w:val="28"/>
      <w:szCs w:val="28"/>
    </w:rPr>
  </w:style>
  <w:style w:type="paragraph" w:styleId="TM2">
    <w:name w:val="toc 2"/>
    <w:basedOn w:val="Normal"/>
    <w:next w:val="Normal"/>
    <w:autoRedefine/>
    <w:uiPriority w:val="39"/>
    <w:rsid w:val="00E75431"/>
    <w:pPr>
      <w:tabs>
        <w:tab w:val="right" w:pos="8364"/>
      </w:tabs>
    </w:pPr>
    <w:rPr>
      <w:rFonts w:ascii="Trebuchet MS" w:hAnsi="Trebuchet MS" w:cs="Times"/>
      <w:bCs/>
    </w:rPr>
  </w:style>
  <w:style w:type="paragraph" w:customStyle="1" w:styleId="Titre1sansnumro">
    <w:name w:val="Titre 1 sans numéro"/>
    <w:basedOn w:val="Titre1"/>
    <w:next w:val="Normal"/>
    <w:autoRedefine/>
    <w:rsid w:val="00E75431"/>
    <w:pPr>
      <w:numPr>
        <w:numId w:val="0"/>
      </w:numPr>
    </w:pPr>
  </w:style>
  <w:style w:type="paragraph" w:customStyle="1" w:styleId="Pagedegarde">
    <w:name w:val="Page de garde"/>
    <w:basedOn w:val="Normal"/>
    <w:locked/>
    <w:rsid w:val="00E75431"/>
    <w:pPr>
      <w:jc w:val="center"/>
    </w:pPr>
    <w:rPr>
      <w:rFonts w:ascii="Trebuchet MS" w:hAnsi="Trebuchet MS"/>
      <w:sz w:val="28"/>
    </w:rPr>
  </w:style>
  <w:style w:type="character" w:styleId="Lienhypertexte">
    <w:name w:val="Hyperlink"/>
    <w:uiPriority w:val="99"/>
    <w:rsid w:val="00E75431"/>
    <w:rPr>
      <w:color w:val="0000FF"/>
      <w:u w:val="single"/>
    </w:rPr>
  </w:style>
  <w:style w:type="paragraph" w:customStyle="1" w:styleId="Titre1sansnumrohorsTM">
    <w:name w:val="Titre 1 sans numéro hors TM"/>
    <w:basedOn w:val="Titre1sansnumro"/>
    <w:autoRedefine/>
    <w:rsid w:val="00E75431"/>
  </w:style>
  <w:style w:type="character" w:styleId="Marquedecommentaire">
    <w:name w:val="annotation reference"/>
    <w:basedOn w:val="Policepardfaut"/>
    <w:rsid w:val="00A37297"/>
    <w:rPr>
      <w:sz w:val="16"/>
      <w:szCs w:val="16"/>
    </w:rPr>
  </w:style>
  <w:style w:type="paragraph" w:styleId="Commentaire">
    <w:name w:val="annotation text"/>
    <w:basedOn w:val="Normal"/>
    <w:link w:val="CommentaireCar"/>
    <w:rsid w:val="00A3729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A37297"/>
    <w:rPr>
      <w:rFonts w:ascii="Garamond" w:hAnsi="Garamond"/>
    </w:rPr>
  </w:style>
  <w:style w:type="paragraph" w:styleId="Objetducommentaire">
    <w:name w:val="annotation subject"/>
    <w:basedOn w:val="Commentaire"/>
    <w:next w:val="Commentaire"/>
    <w:link w:val="ObjetducommentaireCar"/>
    <w:rsid w:val="00A3729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A37297"/>
    <w:rPr>
      <w:rFonts w:ascii="Garamond" w:hAnsi="Garamond"/>
      <w:b/>
      <w:bCs/>
    </w:rPr>
  </w:style>
  <w:style w:type="paragraph" w:styleId="Textedebulles">
    <w:name w:val="Balloon Text"/>
    <w:basedOn w:val="Normal"/>
    <w:link w:val="TextedebullesCar"/>
    <w:rsid w:val="00A3729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37297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autoRedefine/>
    <w:unhideWhenUsed/>
    <w:qFormat/>
    <w:rsid w:val="007F7010"/>
    <w:pPr>
      <w:spacing w:after="200"/>
      <w:jc w:val="left"/>
    </w:pPr>
    <w:rPr>
      <w:bCs/>
      <w:sz w:val="20"/>
      <w:szCs w:val="18"/>
    </w:rPr>
  </w:style>
  <w:style w:type="paragraph" w:customStyle="1" w:styleId="Annexe">
    <w:name w:val="Annexe"/>
    <w:basedOn w:val="Titre2"/>
    <w:next w:val="Normal"/>
    <w:qFormat/>
    <w:rsid w:val="005E751B"/>
    <w:pPr>
      <w:numPr>
        <w:ilvl w:val="0"/>
        <w:numId w:val="0"/>
      </w:numPr>
    </w:pPr>
  </w:style>
  <w:style w:type="paragraph" w:styleId="Tabledesillustrations">
    <w:name w:val="table of figures"/>
    <w:basedOn w:val="Normal"/>
    <w:next w:val="Normal"/>
    <w:uiPriority w:val="99"/>
    <w:rsid w:val="00E75DB5"/>
    <w:pPr>
      <w:spacing w:after="0"/>
    </w:pPr>
    <w:rPr>
      <w:rFonts w:ascii="Trebuchet MS" w:hAnsi="Trebuchet MS"/>
    </w:rPr>
  </w:style>
  <w:style w:type="paragraph" w:styleId="TM3">
    <w:name w:val="toc 3"/>
    <w:basedOn w:val="Normal"/>
    <w:next w:val="Normal"/>
    <w:autoRedefine/>
    <w:uiPriority w:val="39"/>
    <w:unhideWhenUsed/>
    <w:rsid w:val="003C5071"/>
    <w:pPr>
      <w:spacing w:after="100"/>
      <w:ind w:left="440"/>
    </w:pPr>
    <w:rPr>
      <w:rFonts w:ascii="Trebuchet MS" w:hAnsi="Trebuchet MS"/>
      <w:sz w:val="18"/>
    </w:rPr>
  </w:style>
  <w:style w:type="paragraph" w:styleId="TM4">
    <w:name w:val="toc 4"/>
    <w:basedOn w:val="Normal"/>
    <w:next w:val="Normal"/>
    <w:autoRedefine/>
    <w:uiPriority w:val="39"/>
    <w:unhideWhenUsed/>
    <w:rsid w:val="003C5071"/>
    <w:pPr>
      <w:spacing w:after="100"/>
      <w:ind w:left="660"/>
    </w:pPr>
    <w:rPr>
      <w:rFonts w:ascii="Trebuchet MS" w:hAnsi="Trebuchet M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399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rc\Downloads\Modele_memoire_BioGET_2019-20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2F2A-1210-40F7-9F0A-BB775EF83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C:\Users\emarc\Downloads\Modele_memoire_BioGET_2019-2020.dotx</Template>
  <TotalTime>17</TotalTime>
  <Pages>2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Faycal Khetim</cp:lastModifiedBy>
  <cp:revision>7</cp:revision>
  <dcterms:created xsi:type="dcterms:W3CDTF">2020-10-25T08:12:00Z</dcterms:created>
  <dcterms:modified xsi:type="dcterms:W3CDTF">2026-08-31T07:45:00Z</dcterms:modified>
</cp:coreProperties>
</file>