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LA FERME DU COIN TRANQUILLE</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Begue Jeremy</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01/04/2026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2026-08-10T12:05:20Z</dcterms:modified>
</cp:coreProperties>
</file>