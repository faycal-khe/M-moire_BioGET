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JOLY FAMILY</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Grosset Gille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13/04/2026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2026-08-10T12:05:23Z</dcterms:modified>
</cp:coreProperties>
</file>