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TANGORS (ex Grondin Georget)</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yannick</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2026-08-10T12:05:27Z</dcterms:modified>
</cp:coreProperties>
</file>