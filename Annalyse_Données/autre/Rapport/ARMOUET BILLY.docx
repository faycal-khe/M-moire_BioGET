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ARMOUET BILLY</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Armouet Billy</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11/05/2026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2026-08-10T12:05:33Z</dcterms:modified>
</cp:coreProperties>
</file>