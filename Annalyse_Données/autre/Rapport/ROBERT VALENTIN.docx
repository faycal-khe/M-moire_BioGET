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ROBERT VALENTIN</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Grondin Gerard</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11/05/2026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2026-08-10T12:05:33Z</dcterms:modified>
</cp:coreProperties>
</file>