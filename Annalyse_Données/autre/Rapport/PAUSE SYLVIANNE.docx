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PAUSE SYLVIANNE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Pause Sylvianne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12/05/2026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2026-08-10T12:05:36Z</dcterms:modified>
</cp:coreProperties>
</file>