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DE BELLE VUE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Maieu Désiré</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25/03/2026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2026-08-10T12:05:18Z</dcterms:modified>
</cp:coreProperties>
</file>