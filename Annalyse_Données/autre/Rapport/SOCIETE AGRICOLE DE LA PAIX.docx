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SOCIETE AGRICOLE DE LA PAIX</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Moreau Victoria</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06/05/2026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Maleck Vasseur</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2026-08-10T12:05:38Z</dcterms:modified>
</cp:coreProperties>
</file>