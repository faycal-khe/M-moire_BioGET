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DU GITE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Madame Cadet</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2026-08-10T12:05:29Z</dcterms:modified>
</cp:coreProperties>
</file>