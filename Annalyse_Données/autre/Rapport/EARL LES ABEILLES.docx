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LES ABEILLES</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Moreau Linda</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10/04/2026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2026-08-10T12:05:23Z</dcterms:modified>
</cp:coreProperties>
</file>