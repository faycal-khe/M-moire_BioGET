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GRONDIN JEANNICK</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Grondin Jeannick</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05/05/2026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2026-08-10T12:05:39Z</dcterms:modified>
</cp:coreProperties>
</file>