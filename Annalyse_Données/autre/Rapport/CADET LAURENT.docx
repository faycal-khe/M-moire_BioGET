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CADET LAURENT</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Cadet Laurent</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2026-08-10T12:05:29Z</dcterms:modified>
</cp:coreProperties>
</file>