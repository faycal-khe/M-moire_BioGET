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HOAREAU JOHNY (ex Hoareau Marie Anise)</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Hoareau Johny</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17/04/2026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2026-08-10T12:05:25Z</dcterms:modified>
</cp:coreProperties>
</file>