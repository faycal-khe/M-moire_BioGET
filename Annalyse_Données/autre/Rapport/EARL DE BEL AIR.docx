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 BEL AIR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Morel Philippe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2026-08-10T12:05:27Z</dcterms:modified>
</cp:coreProperties>
</file>