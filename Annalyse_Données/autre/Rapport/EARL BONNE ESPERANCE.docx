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BONNE ESPERANCE</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Soucane Yolaine</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06/05/2026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Maleck Vasseur</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2026-08-10T12:05:39Z</dcterms:modified>
</cp:coreProperties>
</file>