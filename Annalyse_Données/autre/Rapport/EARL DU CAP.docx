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DU CAP</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Sanassy David</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13/04/2026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2026-08-10T12:05:23Z</dcterms:modified>
</cp:coreProperties>
</file>